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10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text/html" PartName="/chunk8.html"/>
  <Override ContentType="text/html" PartName="/chunk9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Colors+xml" PartName="/word/diagrams/colors4.xml"/>
  <Override ContentType="application/vnd.openxmlformats-officedocument.drawingml.diagramColors+xml" PartName="/word/diagrams/colors5.xml"/>
  <Override ContentType="application/vnd.openxmlformats-officedocument.drawingml.diagramColors+xml" PartName="/word/diagrams/colors6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Data+xml" PartName="/word/diagrams/data4.xml"/>
  <Override ContentType="application/vnd.openxmlformats-officedocument.drawingml.diagramData+xml" PartName="/word/diagrams/data5.xml"/>
  <Override ContentType="application/vnd.openxmlformats-officedocument.drawingml.diagramData+xml" PartName="/word/diagrams/data6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Layout+xml" PartName="/word/diagrams/layout4.xml"/>
  <Override ContentType="application/vnd.openxmlformats-officedocument.drawingml.diagramLayout+xml" PartName="/word/diagrams/layout5.xml"/>
  <Override ContentType="application/vnd.openxmlformats-officedocument.drawingml.diagramLayout+xml" PartName="/word/diagrams/layout6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drawingml.diagramStyle+xml" PartName="/word/diagrams/quickStyle4.xml"/>
  <Override ContentType="application/vnd.openxmlformats-officedocument.drawingml.diagramStyle+xml" PartName="/word/diagrams/quickStyle5.xml"/>
  <Override ContentType="application/vnd.openxmlformats-officedocument.drawingml.diagramStyle+xml" PartName="/word/diagrams/quickStyle6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302387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3" r:lo="rId32" r:qs="rId35" r:cs="rId34"/>
              </a:graphicData>
            </a:graphic>
          </wp:inline>
        </w:drawing>
      </w:r>
    </w:p>
    <w:altChunk r:id="rId3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8" r:lo="rId37" r:qs="rId40" r:cs="rId39"/>
              </a:graphicData>
            </a:graphic>
          </wp:inline>
        </w:drawing>
      </w:r>
    </w:p>
    <w:altChunk r:id="rId4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3" r:lo="rId42" r:qs="rId45" r:cs="rId44"/>
              </a:graphicData>
            </a:graphic>
          </wp:inline>
        </w:drawing>
      </w:r>
    </w:p>
    <w:altChunk r:id="rId46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    <Relationship Target="diagrams/layout4.xml" Type="http://schemas.openxmlformats.org/officeDocument/2006/relationships/diagramLayout" Id="rId32"/>
    <Relationship Target="diagrams/data4.xml" Type="http://schemas.openxmlformats.org/officeDocument/2006/relationships/diagramData" Id="rId33"/>
    <Relationship Target="diagrams/colors4.xml" Type="http://schemas.openxmlformats.org/officeDocument/2006/relationships/diagramColors" Id="rId34"/>
    <Relationship Target="diagrams/quickStyle4.xml" Type="http://schemas.openxmlformats.org/officeDocument/2006/relationships/diagramQuickStyle" Id="rId35"/>
    <Relationship Target="../chunk8.html" Type="http://schemas.openxmlformats.org/officeDocument/2006/relationships/aFChunk" Id="rId36"/>
    <Relationship Target="diagrams/layout5.xml" Type="http://schemas.openxmlformats.org/officeDocument/2006/relationships/diagramLayout" Id="rId37"/>
    <Relationship Target="diagrams/data5.xml" Type="http://schemas.openxmlformats.org/officeDocument/2006/relationships/diagramData" Id="rId38"/>
    <Relationship Target="diagrams/colors5.xml" Type="http://schemas.openxmlformats.org/officeDocument/2006/relationships/diagramColors" Id="rId39"/>
    <Relationship Target="diagrams/quickStyle5.xml" Type="http://schemas.openxmlformats.org/officeDocument/2006/relationships/diagramQuickStyle" Id="rId40"/>
    <Relationship Target="../chunk9.html" Type="http://schemas.openxmlformats.org/officeDocument/2006/relationships/aFChunk" Id="rId41"/>
    <Relationship Target="diagrams/layout6.xml" Type="http://schemas.openxmlformats.org/officeDocument/2006/relationships/diagramLayout" Id="rId42"/>
    <Relationship Target="diagrams/data6.xml" Type="http://schemas.openxmlformats.org/officeDocument/2006/relationships/diagramData" Id="rId43"/>
    <Relationship Target="diagrams/colors6.xml" Type="http://schemas.openxmlformats.org/officeDocument/2006/relationships/diagramColors" Id="rId44"/>
    <Relationship Target="diagrams/quickStyle6.xml" Type="http://schemas.openxmlformats.org/officeDocument/2006/relationships/diagramQuickStyle" Id="rId45"/>
    <Relationship Target="../chunk10.html" Type="http://schemas.openxmlformats.org/officeDocument/2006/relationships/aFChunk" Id="rId46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Request Intake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Inspection Initiation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Estimate Coordination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Customer Approval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Management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  <dgm:pt modelId="11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Completion</a:t>
          </a:r>
        </a:p>
      </dgm:t>
    </dgm:pt>
    <dgm:pt modelId="211" type="parTrans" cxnId="311">
      <dgm:prSet/>
      <dgm:spPr/>
      <dgm:t>
        <a:bodyPr/>
        <a:lstStyle/>
        <a:p>
          <a:endParaRPr lang="en-IN"/>
        </a:p>
      </dgm:t>
    </dgm:pt>
    <dgm:pt modelId="411" type="sibTrans" cxnId="511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Intake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  <dgm:pt modelId="12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Inspection</a:t>
          </a:r>
        </a:p>
      </dgm:t>
    </dgm:pt>
    <dgm:pt modelId="221" type="parTrans" cxnId="321">
      <dgm:prSet/>
      <dgm:spPr/>
      <dgm:t>
        <a:bodyPr/>
        <a:lstStyle/>
        <a:p>
          <a:endParaRPr lang="en-IN"/>
        </a:p>
      </dgm:t>
    </dgm:pt>
    <dgm:pt modelId="421" type="sibTrans" cxnId="521">
      <dgm:prSet/>
      <dgm:spPr/>
      <dgm:t>
        <a:bodyPr/>
        <a:lstStyle/>
        <a:p>
          <a:endParaRPr lang="en-IN"/>
        </a:p>
      </dgm:t>
    </dgm:pt>
    <dgm:pt modelId="12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Assessment</a:t>
          </a:r>
        </a:p>
      </dgm:t>
    </dgm:pt>
    <dgm:pt modelId="222" type="parTrans" cxnId="322">
      <dgm:prSet/>
      <dgm:spPr/>
      <dgm:t>
        <a:bodyPr/>
        <a:lstStyle/>
        <a:p>
          <a:endParaRPr lang="en-IN"/>
        </a:p>
      </dgm:t>
    </dgm:pt>
    <dgm:pt modelId="422" type="sibTrans" cxnId="522">
      <dgm:prSet/>
      <dgm:spPr/>
      <dgm:t>
        <a:bodyPr/>
        <a:lstStyle/>
        <a:p>
          <a:endParaRPr lang="en-IN"/>
        </a:p>
      </dgm:t>
    </dgm:pt>
    <dgm:pt modelId="12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Review</a:t>
          </a:r>
        </a:p>
      </dgm:t>
    </dgm:pt>
    <dgm:pt modelId="223" type="parTrans" cxnId="323">
      <dgm:prSet/>
      <dgm:spPr/>
      <dgm:t>
        <a:bodyPr/>
        <a:lstStyle/>
        <a:p>
          <a:endParaRPr lang="en-IN"/>
        </a:p>
      </dgm:t>
    </dgm:pt>
    <dgm:pt modelId="423" type="sibTrans" cxnId="52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4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3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Handover</a:t>
          </a:r>
        </a:p>
      </dgm:t>
    </dgm:pt>
    <dgm:pt modelId="230" type="parTrans" cxnId="330">
      <dgm:prSet/>
      <dgm:spPr/>
      <dgm:t>
        <a:bodyPr/>
        <a:lstStyle/>
        <a:p>
          <a:endParaRPr lang="en-IN"/>
        </a:p>
      </dgm:t>
    </dgm:pt>
    <dgm:pt modelId="430" type="sibTrans" cxnId="53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5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4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Assignment Intake</a:t>
          </a:r>
        </a:p>
      </dgm:t>
    </dgm:pt>
    <dgm:pt modelId="240" type="parTrans" cxnId="340">
      <dgm:prSet/>
      <dgm:spPr/>
      <dgm:t>
        <a:bodyPr/>
        <a:lstStyle/>
        <a:p>
          <a:endParaRPr lang="en-IN"/>
        </a:p>
      </dgm:t>
    </dgm:pt>
    <dgm:pt modelId="440" type="sibTrans" cxnId="540">
      <dgm:prSet/>
      <dgm:spPr/>
      <dgm:t>
        <a:bodyPr/>
        <a:lstStyle/>
        <a:p>
          <a:endParaRPr lang="en-IN"/>
        </a:p>
      </dgm:t>
    </dgm:pt>
    <dgm:pt modelId="14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Execution</a:t>
          </a:r>
        </a:p>
      </dgm:t>
    </dgm:pt>
    <dgm:pt modelId="241" type="parTrans" cxnId="341">
      <dgm:prSet/>
      <dgm:spPr/>
      <dgm:t>
        <a:bodyPr/>
        <a:lstStyle/>
        <a:p>
          <a:endParaRPr lang="en-IN"/>
        </a:p>
      </dgm:t>
    </dgm:pt>
    <dgm:pt modelId="441" type="sibTrans" cxnId="541">
      <dgm:prSet/>
      <dgm:spPr/>
      <dgm:t>
        <a:bodyPr/>
        <a:lstStyle/>
        <a:p>
          <a:endParaRPr lang="en-IN"/>
        </a:p>
      </dgm:t>
    </dgm:pt>
    <dgm:pt modelId="14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Customer Approval</a:t>
          </a:r>
        </a:p>
      </dgm:t>
    </dgm:pt>
    <dgm:pt modelId="242" type="parTrans" cxnId="342">
      <dgm:prSet/>
      <dgm:spPr/>
      <dgm:t>
        <a:bodyPr/>
        <a:lstStyle/>
        <a:p>
          <a:endParaRPr lang="en-IN"/>
        </a:p>
      </dgm:t>
    </dgm:pt>
    <dgm:pt modelId="442" type="sibTrans" cxnId="542">
      <dgm:prSet/>
      <dgm:spPr/>
      <dgm:t>
        <a:bodyPr/>
        <a:lstStyle/>
        <a:p>
          <a:endParaRPr lang="en-IN"/>
        </a:p>
      </dgm:t>
    </dgm:pt>
    <dgm:pt modelId="14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Closure &amp; Notification</a:t>
          </a:r>
        </a:p>
      </dgm:t>
    </dgm:pt>
    <dgm:pt modelId="243" type="parTrans" cxnId="343">
      <dgm:prSet/>
      <dgm:spPr/>
      <dgm:t>
        <a:bodyPr/>
        <a:lstStyle/>
        <a:p>
          <a:endParaRPr lang="en-IN"/>
        </a:p>
      </dgm:t>
    </dgm:pt>
    <dgm:pt modelId="443" type="sibTrans" cxnId="54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6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5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Intake</a:t>
          </a:r>
        </a:p>
      </dgm:t>
    </dgm:pt>
    <dgm:pt modelId="250" type="parTrans" cxnId="350">
      <dgm:prSet/>
      <dgm:spPr/>
      <dgm:t>
        <a:bodyPr/>
        <a:lstStyle/>
        <a:p>
          <a:endParaRPr lang="en-IN"/>
        </a:p>
      </dgm:t>
    </dgm:pt>
    <dgm:pt modelId="450" type="sibTrans" cxnId="550">
      <dgm:prSet/>
      <dgm:spPr/>
      <dgm:t>
        <a:bodyPr/>
        <a:lstStyle/>
        <a:p>
          <a:endParaRPr lang="en-IN"/>
        </a:p>
      </dgm:t>
    </dgm:pt>
    <dgm:pt modelId="15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Audit Logging</a:t>
          </a:r>
        </a:p>
      </dgm:t>
    </dgm:pt>
    <dgm:pt modelId="251" type="parTrans" cxnId="351">
      <dgm:prSet/>
      <dgm:spPr/>
      <dgm:t>
        <a:bodyPr/>
        <a:lstStyle/>
        <a:p>
          <a:endParaRPr lang="en-IN"/>
        </a:p>
      </dgm:t>
    </dgm:pt>
    <dgm:pt modelId="451" type="sibTrans" cxnId="551">
      <dgm:prSet/>
      <dgm:spPr/>
      <dgm:t>
        <a:bodyPr/>
        <a:lstStyle/>
        <a:p>
          <a:endParaRPr lang="en-IN"/>
        </a:p>
      </dgm:t>
    </dgm:pt>
    <dgm:pt modelId="15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Analysis</a:t>
          </a:r>
        </a:p>
      </dgm:t>
    </dgm:pt>
    <dgm:pt modelId="252" type="parTrans" cxnId="352">
      <dgm:prSet/>
      <dgm:spPr/>
      <dgm:t>
        <a:bodyPr/>
        <a:lstStyle/>
        <a:p>
          <a:endParaRPr lang="en-IN"/>
        </a:p>
      </dgm:t>
    </dgm:pt>
    <dgm:pt modelId="452" type="sibTrans" cxnId="552">
      <dgm:prSet/>
      <dgm:spPr/>
      <dgm:t>
        <a:bodyPr/>
        <a:lstStyle/>
        <a:p>
          <a:endParaRPr lang="en-IN"/>
        </a:p>
      </dgm:t>
    </dgm:pt>
    <dgm:pt modelId="15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Outcome Finalization</a:t>
          </a:r>
        </a:p>
      </dgm:t>
    </dgm:pt>
    <dgm:pt modelId="253" type="parTrans" cxnId="353">
      <dgm:prSet/>
      <dgm:spPr/>
      <dgm:t>
        <a:bodyPr/>
        <a:lstStyle/>
        <a:p>
          <a:endParaRPr lang="en-IN"/>
        </a:p>
      </dgm:t>
    </dgm:pt>
    <dgm:pt modelId="453" type="sibTrans" cxnId="55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6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